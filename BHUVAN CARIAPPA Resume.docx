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36B4" w14:textId="5B194EAE" w:rsidR="00A46027" w:rsidRDefault="00A46027" w:rsidP="00257656">
      <w:pPr>
        <w:jc w:val="center"/>
        <w:rPr>
          <w:rFonts w:ascii="Arial" w:hAnsi="Arial" w:cs="Arial"/>
          <w:color w:val="auto"/>
          <w:sz w:val="44"/>
          <w:szCs w:val="44"/>
        </w:rPr>
      </w:pPr>
      <w:r w:rsidRPr="00257656">
        <w:rPr>
          <w:rFonts w:ascii="Arial" w:hAnsi="Arial" w:cs="Arial"/>
          <w:color w:val="auto"/>
          <w:sz w:val="44"/>
          <w:szCs w:val="44"/>
        </w:rPr>
        <w:t xml:space="preserve">BHUVAN </w:t>
      </w:r>
      <w:r w:rsidR="00257656">
        <w:rPr>
          <w:rFonts w:ascii="Arial" w:hAnsi="Arial" w:cs="Arial"/>
          <w:color w:val="auto"/>
          <w:sz w:val="44"/>
          <w:szCs w:val="44"/>
        </w:rPr>
        <w:t xml:space="preserve">CARIAPPA </w:t>
      </w:r>
      <w:r w:rsidRPr="00257656">
        <w:rPr>
          <w:rFonts w:ascii="Arial" w:hAnsi="Arial" w:cs="Arial"/>
          <w:color w:val="auto"/>
          <w:sz w:val="44"/>
          <w:szCs w:val="44"/>
        </w:rPr>
        <w:t>BD</w:t>
      </w:r>
    </w:p>
    <w:p w14:paraId="7766C317" w14:textId="05FC123F" w:rsidR="00257656" w:rsidRDefault="00257656" w:rsidP="00257656">
      <w:pPr>
        <w:jc w:val="center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+91 9448314025</w:t>
      </w:r>
      <w:r w:rsidRPr="00257656">
        <w:rPr>
          <w:rFonts w:ascii="Bahnschrift SemiLight SemiConde" w:hAnsi="Bahnschrift SemiLight SemiConde" w:cs="Arial"/>
          <w:color w:val="auto"/>
          <w:sz w:val="28"/>
          <w:szCs w:val="28"/>
        </w:rPr>
        <w:t xml:space="preserve"> |</w:t>
      </w:r>
      <w:r w:rsidRPr="00257656">
        <w:rPr>
          <w:rFonts w:ascii="Arial" w:hAnsi="Arial" w:cs="Arial"/>
          <w:color w:val="auto"/>
          <w:sz w:val="28"/>
          <w:szCs w:val="28"/>
        </w:rPr>
        <w:t xml:space="preserve"> </w:t>
      </w:r>
      <w:hyperlink r:id="rId11" w:history="1">
        <w:r w:rsidRPr="00257656">
          <w:rPr>
            <w:rStyle w:val="Hyperlink"/>
            <w:rFonts w:ascii="Arial" w:hAnsi="Arial" w:cs="Arial"/>
            <w:sz w:val="28"/>
            <w:szCs w:val="28"/>
          </w:rPr>
          <w:t>bdbhuvan10803@gmail.com</w:t>
        </w:r>
      </w:hyperlink>
      <w:r>
        <w:rPr>
          <w:rFonts w:ascii="Bahnschrift SemiLight SemiConde" w:hAnsi="Bahnschrift SemiLight SemiConde" w:cs="Arial"/>
          <w:color w:val="auto"/>
          <w:sz w:val="28"/>
          <w:szCs w:val="28"/>
        </w:rPr>
        <w:t xml:space="preserve"> |</w:t>
      </w:r>
      <w:r w:rsidR="00FC7A12">
        <w:rPr>
          <w:rFonts w:ascii="Bahnschrift SemiLight SemiConde" w:hAnsi="Bahnschrift SemiLight SemiConde" w:cs="Arial"/>
          <w:color w:val="auto"/>
          <w:sz w:val="28"/>
          <w:szCs w:val="28"/>
        </w:rPr>
        <w:t xml:space="preserve"> </w:t>
      </w:r>
      <w:hyperlink r:id="rId12" w:history="1">
        <w:r w:rsidR="00FC7A12" w:rsidRPr="00FC7A12">
          <w:rPr>
            <w:rStyle w:val="Hyperlink"/>
            <w:rFonts w:ascii="Arial" w:hAnsi="Arial" w:cs="Arial"/>
            <w:sz w:val="28"/>
            <w:szCs w:val="28"/>
          </w:rPr>
          <w:t>GitHub</w:t>
        </w:r>
      </w:hyperlink>
      <w:r w:rsidR="00FC7A12">
        <w:rPr>
          <w:rFonts w:ascii="Arial" w:hAnsi="Arial" w:cs="Arial"/>
          <w:color w:val="auto"/>
          <w:sz w:val="28"/>
          <w:szCs w:val="28"/>
        </w:rPr>
        <w:t xml:space="preserve"> </w:t>
      </w:r>
      <w:r w:rsidR="00FC7A12">
        <w:rPr>
          <w:rFonts w:ascii="Bahnschrift SemiLight SemiConde" w:hAnsi="Bahnschrift SemiLight SemiConde" w:cs="Arial"/>
          <w:color w:val="auto"/>
          <w:sz w:val="28"/>
          <w:szCs w:val="28"/>
        </w:rPr>
        <w:t>|</w:t>
      </w:r>
      <w:r w:rsidR="00FC7A12" w:rsidRPr="00FC7A12">
        <w:rPr>
          <w:rFonts w:ascii="Arial" w:hAnsi="Arial" w:cs="Arial"/>
          <w:color w:val="auto"/>
          <w:sz w:val="28"/>
          <w:szCs w:val="28"/>
        </w:rPr>
        <w:t xml:space="preserve"> </w:t>
      </w:r>
      <w:hyperlink r:id="rId13" w:history="1">
        <w:r w:rsidR="00FC7A12" w:rsidRPr="00FC7A12">
          <w:rPr>
            <w:rStyle w:val="Hyperlink"/>
            <w:rFonts w:ascii="Arial" w:hAnsi="Arial" w:cs="Arial"/>
            <w:sz w:val="28"/>
            <w:szCs w:val="28"/>
          </w:rPr>
          <w:t>LinkedIn</w:t>
        </w:r>
      </w:hyperlink>
    </w:p>
    <w:p w14:paraId="315C7503" w14:textId="32549CAE" w:rsidR="00CD1A07" w:rsidRDefault="00A93EC2" w:rsidP="00257656">
      <w:pPr>
        <w:tabs>
          <w:tab w:val="left" w:pos="5966"/>
        </w:tabs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8" behindDoc="1" locked="0" layoutInCell="1" allowOverlap="1" wp14:anchorId="440ABCD4" wp14:editId="1403768C">
                <wp:simplePos x="0" y="0"/>
                <wp:positionH relativeFrom="page">
                  <wp:align>left</wp:align>
                </wp:positionH>
                <wp:positionV relativeFrom="paragraph">
                  <wp:posOffset>229870</wp:posOffset>
                </wp:positionV>
                <wp:extent cx="3228975" cy="8829675"/>
                <wp:effectExtent l="0" t="0" r="9525" b="9525"/>
                <wp:wrapNone/>
                <wp:docPr id="122188347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88296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64BAD" id="Rectangle 22" o:spid="_x0000_s1026" style="position:absolute;margin-left:0;margin-top:18.1pt;width:254.25pt;height:695.25pt;z-index:-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" fillcolor="#f2f2f2 [3204]" stroked="f">
                <w10:wrap anchorx="page"/>
              </v:rect>
            </w:pict>
          </mc:Fallback>
        </mc:AlternateContent>
      </w:r>
    </w:p>
    <w:p w14:paraId="422F98CB" w14:textId="61B1414C" w:rsidR="00A46027" w:rsidRDefault="0094256C" w:rsidP="00257656">
      <w:pPr>
        <w:tabs>
          <w:tab w:val="left" w:pos="5966"/>
        </w:tabs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02393FEC" wp14:editId="62973081">
                <wp:simplePos x="0" y="0"/>
                <wp:positionH relativeFrom="column">
                  <wp:posOffset>2847975</wp:posOffset>
                </wp:positionH>
                <wp:positionV relativeFrom="paragraph">
                  <wp:posOffset>153670</wp:posOffset>
                </wp:positionV>
                <wp:extent cx="4181475" cy="8620125"/>
                <wp:effectExtent l="0" t="0" r="9525" b="9525"/>
                <wp:wrapNone/>
                <wp:docPr id="171472384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862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35305C" w14:textId="1E2BD558" w:rsidR="0094256C" w:rsidRPr="008D0D8B" w:rsidRDefault="0094256C" w:rsidP="008D0D8B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  <w:p w14:paraId="221EE670" w14:textId="32F1FA36" w:rsidR="0094256C" w:rsidRDefault="0094256C" w:rsidP="0094256C">
                            <w:pPr>
                              <w:jc w:val="both"/>
                              <w:rPr>
                                <w:rFonts w:cs="Arial"/>
                                <w:sz w:val="24"/>
                              </w:rPr>
                            </w:pPr>
                            <w:r w:rsidRPr="00561B17">
                              <w:rPr>
                                <w:rFonts w:cs="Arial"/>
                                <w:sz w:val="24"/>
                              </w:rPr>
                              <w:t>Passionate and Enthusiastic Data Analytics student with a strong interest in data visualization, statistical modelling, and business insights. Proficient in Python, SQL, and Excel, with a growing knowledge of Power BI. Seeking an opportunity to apply analytical skills in an internship or entry-level data role.</w:t>
                            </w:r>
                          </w:p>
                          <w:p w14:paraId="55459C39" w14:textId="77777777" w:rsidR="008D0D8B" w:rsidRPr="00561B17" w:rsidRDefault="008D0D8B" w:rsidP="008D0D8B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sz w:val="24"/>
                              </w:rPr>
                            </w:pPr>
                          </w:p>
                          <w:p w14:paraId="323C52BF" w14:textId="77777777" w:rsidR="0094256C" w:rsidRDefault="0094256C" w:rsidP="0094256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71BEE374" w14:textId="5A843D2D" w:rsidR="0094256C" w:rsidRPr="008D0D8B" w:rsidRDefault="0094256C" w:rsidP="008D0D8B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561B1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0D19257B" w14:textId="598A1966" w:rsidR="0094256C" w:rsidRPr="00561B17" w:rsidRDefault="0094256C" w:rsidP="0094256C">
                            <w:pPr>
                              <w:jc w:val="both"/>
                              <w:rPr>
                                <w:rFonts w:cs="Arial"/>
                                <w:sz w:val="24"/>
                              </w:rPr>
                            </w:pPr>
                            <w:r w:rsidRPr="00561B17">
                              <w:rPr>
                                <w:rFonts w:cs="Arial"/>
                                <w:sz w:val="24"/>
                              </w:rPr>
                              <w:t>Poorna Prajna PU, Bengaluru (PCMB)</w:t>
                            </w:r>
                            <w:r w:rsidRPr="00561B17">
                              <w:rPr>
                                <w:rFonts w:cs="Arial"/>
                                <w:sz w:val="24"/>
                              </w:rPr>
                              <w:tab/>
                            </w:r>
                            <w:r w:rsidR="00561B17" w:rsidRPr="00561B17">
                              <w:rPr>
                                <w:rFonts w:cs="Arial"/>
                                <w:sz w:val="24"/>
                              </w:rPr>
                              <w:tab/>
                            </w:r>
                            <w:r w:rsidRPr="00561B17">
                              <w:rPr>
                                <w:rFonts w:cs="Arial"/>
                                <w:sz w:val="24"/>
                              </w:rPr>
                              <w:t>2019-2021</w:t>
                            </w:r>
                          </w:p>
                          <w:p w14:paraId="16F0532C" w14:textId="7FCC95FA" w:rsidR="0094256C" w:rsidRDefault="0094256C" w:rsidP="0094256C">
                            <w:pPr>
                              <w:jc w:val="both"/>
                              <w:rPr>
                                <w:rFonts w:cs="Arial"/>
                                <w:sz w:val="24"/>
                              </w:rPr>
                            </w:pPr>
                            <w:r w:rsidRPr="00561B17">
                              <w:rPr>
                                <w:rFonts w:cs="Arial"/>
                                <w:sz w:val="24"/>
                              </w:rPr>
                              <w:t>Presidency University, B</w:t>
                            </w:r>
                            <w:r w:rsidR="00561B17" w:rsidRPr="00561B17">
                              <w:rPr>
                                <w:rFonts w:cs="Arial"/>
                                <w:sz w:val="24"/>
                              </w:rPr>
                              <w:t>e</w:t>
                            </w:r>
                            <w:r w:rsidRPr="00561B17">
                              <w:rPr>
                                <w:rFonts w:cs="Arial"/>
                                <w:sz w:val="24"/>
                              </w:rPr>
                              <w:t>ngaluru</w:t>
                            </w:r>
                            <w:r w:rsidR="00561B17" w:rsidRPr="00561B17">
                              <w:rPr>
                                <w:rFonts w:cs="Arial"/>
                                <w:sz w:val="24"/>
                              </w:rPr>
                              <w:t xml:space="preserve"> (</w:t>
                            </w:r>
                            <w:proofErr w:type="gramStart"/>
                            <w:r w:rsidR="00561B17" w:rsidRPr="00561B17">
                              <w:rPr>
                                <w:rFonts w:cs="Arial"/>
                                <w:sz w:val="24"/>
                              </w:rPr>
                              <w:t>B.Tech</w:t>
                            </w:r>
                            <w:proofErr w:type="gramEnd"/>
                            <w:r w:rsidR="00561B17" w:rsidRPr="00561B17">
                              <w:rPr>
                                <w:rFonts w:cs="Arial"/>
                                <w:sz w:val="24"/>
                              </w:rPr>
                              <w:t>)</w:t>
                            </w:r>
                            <w:r w:rsidRPr="00561B17">
                              <w:rPr>
                                <w:rFonts w:cs="Arial"/>
                                <w:sz w:val="24"/>
                              </w:rPr>
                              <w:tab/>
                            </w:r>
                            <w:r w:rsidR="00561B17" w:rsidRPr="00561B17">
                              <w:rPr>
                                <w:rFonts w:cs="Arial"/>
                                <w:sz w:val="24"/>
                              </w:rPr>
                              <w:t>2021-2025</w:t>
                            </w:r>
                          </w:p>
                          <w:p w14:paraId="62EFCC90" w14:textId="77777777" w:rsidR="008D0D8B" w:rsidRPr="00561B17" w:rsidRDefault="008D0D8B" w:rsidP="008D0D8B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sz w:val="24"/>
                              </w:rPr>
                            </w:pPr>
                          </w:p>
                          <w:p w14:paraId="05D7598E" w14:textId="77777777" w:rsidR="00561B17" w:rsidRDefault="00561B17" w:rsidP="0094256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09A39FDE" w14:textId="6A87102B" w:rsidR="00561B17" w:rsidRPr="008D0D8B" w:rsidRDefault="00561B17" w:rsidP="008D0D8B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561B1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  <w:p w14:paraId="5A17B897" w14:textId="77777777" w:rsidR="00561B17" w:rsidRPr="00561B17" w:rsidRDefault="00561B17" w:rsidP="00561B1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561B17">
                              <w:rPr>
                                <w:sz w:val="24"/>
                                <w:szCs w:val="24"/>
                              </w:rPr>
                              <w:t xml:space="preserve">Cloud storage using Raspberry Pi  </w:t>
                            </w:r>
                          </w:p>
                          <w:p w14:paraId="5B1168DF" w14:textId="5744E02F" w:rsidR="00561B17" w:rsidRPr="00561B17" w:rsidRDefault="00561B17" w:rsidP="00561B1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561B17">
                              <w:rPr>
                                <w:sz w:val="24"/>
                                <w:szCs w:val="24"/>
                              </w:rPr>
                              <w:t xml:space="preserve">RADAR system </w:t>
                            </w:r>
                            <w:r w:rsidR="008D0D8B">
                              <w:rPr>
                                <w:sz w:val="24"/>
                                <w:szCs w:val="24"/>
                              </w:rPr>
                              <w:t xml:space="preserve">using </w:t>
                            </w:r>
                            <w:r w:rsidRPr="00561B17">
                              <w:rPr>
                                <w:sz w:val="24"/>
                                <w:szCs w:val="24"/>
                              </w:rPr>
                              <w:t xml:space="preserve">Arduino and Ultra-sonic sensor  </w:t>
                            </w:r>
                          </w:p>
                          <w:p w14:paraId="45F1220E" w14:textId="77777777" w:rsidR="00561B17" w:rsidRPr="00561B17" w:rsidRDefault="00561B17" w:rsidP="00561B1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561B17">
                              <w:rPr>
                                <w:sz w:val="24"/>
                                <w:szCs w:val="24"/>
                              </w:rPr>
                              <w:t xml:space="preserve">Sentiment Analysis using DistilBERT - Developed a model for sentiment classification leveraging transformer-based NLP techniques. </w:t>
                            </w:r>
                          </w:p>
                          <w:p w14:paraId="721FEDF0" w14:textId="0DC94CB2" w:rsidR="008D0D8B" w:rsidRDefault="00561B17" w:rsidP="008D0D8B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561B17">
                              <w:rPr>
                                <w:sz w:val="24"/>
                                <w:szCs w:val="24"/>
                              </w:rPr>
                              <w:t>Inspection of Packed Cases – Applied Deep Learning, Machine Learning, and Data Analytics techniques to automate case inspection.</w:t>
                            </w:r>
                          </w:p>
                          <w:p w14:paraId="74C8C2BF" w14:textId="77777777" w:rsidR="008D0D8B" w:rsidRDefault="008D0D8B" w:rsidP="008D0D8B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859C577" w14:textId="3ECC2734" w:rsidR="008D0D8B" w:rsidRPr="008D0D8B" w:rsidRDefault="008D0D8B" w:rsidP="008D0D8B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="360" w:hanging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EFAA60" w14:textId="78EC8582" w:rsidR="00561B17" w:rsidRDefault="00561B17" w:rsidP="00561B1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  <w:p w14:paraId="683603A5" w14:textId="28E047F5" w:rsidR="00561B17" w:rsidRPr="00CD1A07" w:rsidRDefault="00561B17" w:rsidP="00CD1A0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CD1A07">
                              <w:rPr>
                                <w:sz w:val="24"/>
                                <w:szCs w:val="24"/>
                              </w:rPr>
                              <w:t xml:space="preserve">Data Processing and </w:t>
                            </w:r>
                            <w:r w:rsidR="00CD1A07" w:rsidRPr="00CD1A07">
                              <w:rPr>
                                <w:sz w:val="24"/>
                                <w:szCs w:val="24"/>
                              </w:rPr>
                              <w:t>Visualization</w:t>
                            </w:r>
                            <w:r w:rsidRPr="00CD1A07">
                              <w:rPr>
                                <w:sz w:val="24"/>
                                <w:szCs w:val="24"/>
                              </w:rPr>
                              <w:t xml:space="preserve"> in MathWorks</w:t>
                            </w:r>
                          </w:p>
                          <w:p w14:paraId="7B36BB09" w14:textId="1CC1B589" w:rsidR="00561B17" w:rsidRDefault="00561B17" w:rsidP="00CD1A0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CD1A07">
                              <w:rPr>
                                <w:sz w:val="24"/>
                                <w:szCs w:val="24"/>
                              </w:rPr>
                              <w:t xml:space="preserve">Data Science with Python </w:t>
                            </w:r>
                            <w:r w:rsidR="004E43D0">
                              <w:rPr>
                                <w:sz w:val="24"/>
                                <w:szCs w:val="24"/>
                              </w:rPr>
                              <w:t>at</w:t>
                            </w:r>
                            <w:r w:rsidRPr="00CD1A07">
                              <w:rPr>
                                <w:sz w:val="24"/>
                                <w:szCs w:val="24"/>
                              </w:rPr>
                              <w:t xml:space="preserve"> SimpliLearn</w:t>
                            </w:r>
                          </w:p>
                          <w:p w14:paraId="0B858443" w14:textId="116D79E5" w:rsidR="004E43D0" w:rsidRPr="00CD1A07" w:rsidRDefault="004E43D0" w:rsidP="00CD1A0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Machine Learning at SimpliLearn</w:t>
                            </w:r>
                          </w:p>
                          <w:p w14:paraId="7DB25043" w14:textId="5AAE5D97" w:rsidR="00561B17" w:rsidRPr="00CD1A07" w:rsidRDefault="00561B17" w:rsidP="00CD1A0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CD1A07">
                              <w:rPr>
                                <w:sz w:val="24"/>
                                <w:szCs w:val="24"/>
                              </w:rPr>
                              <w:t xml:space="preserve">Google Cloud Skills Boost course in Generative AI </w:t>
                            </w:r>
                          </w:p>
                          <w:p w14:paraId="3CBE0E41" w14:textId="6E494424" w:rsidR="00561B17" w:rsidRPr="00CD1A07" w:rsidRDefault="00561B17" w:rsidP="00CD1A0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CD1A07">
                              <w:rPr>
                                <w:sz w:val="24"/>
                                <w:szCs w:val="24"/>
                              </w:rPr>
                              <w:t>Ansible Essentials for Network Engineers</w:t>
                            </w:r>
                          </w:p>
                          <w:p w14:paraId="6235AD73" w14:textId="5AE40D7F" w:rsidR="00561B17" w:rsidRPr="00CD1A07" w:rsidRDefault="00561B17" w:rsidP="00CD1A07">
                            <w:pPr>
                              <w:pStyle w:val="ListBullet"/>
                              <w:rPr>
                                <w:sz w:val="24"/>
                                <w:szCs w:val="24"/>
                              </w:rPr>
                            </w:pPr>
                            <w:r w:rsidRPr="00CD1A07">
                              <w:rPr>
                                <w:sz w:val="24"/>
                                <w:szCs w:val="24"/>
                              </w:rPr>
                              <w:t>Advanced Excel using AI by Tutedude</w:t>
                            </w:r>
                            <w:r w:rsidR="00CD1A07" w:rsidRPr="00CD1A07">
                              <w:rPr>
                                <w:sz w:val="24"/>
                                <w:szCs w:val="24"/>
                              </w:rPr>
                              <w:t xml:space="preserve"> (Ongoing)</w:t>
                            </w:r>
                          </w:p>
                          <w:p w14:paraId="14815928" w14:textId="77777777" w:rsidR="00561B17" w:rsidRPr="00561B17" w:rsidRDefault="00561B17" w:rsidP="00561B1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1F3D21E2" w14:textId="77777777" w:rsidR="0094256C" w:rsidRDefault="0094256C" w:rsidP="0094256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1558134A" w14:textId="77777777" w:rsidR="0094256C" w:rsidRPr="0094256C" w:rsidRDefault="0094256C" w:rsidP="0094256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93FE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24.25pt;margin-top:12.1pt;width:329.25pt;height:678.7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uiF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" fillcolor="white [3201]" stroked="f" strokeweight=".5pt">
                <v:textbox>
                  <w:txbxContent>
                    <w:p w14:paraId="2F35305C" w14:textId="1E2BD558" w:rsidR="0094256C" w:rsidRPr="008D0D8B" w:rsidRDefault="0094256C" w:rsidP="008D0D8B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SUMMARY</w:t>
                      </w:r>
                    </w:p>
                    <w:p w14:paraId="221EE670" w14:textId="32F1FA36" w:rsidR="0094256C" w:rsidRDefault="0094256C" w:rsidP="0094256C">
                      <w:pPr>
                        <w:jc w:val="both"/>
                        <w:rPr>
                          <w:rFonts w:cs="Arial"/>
                          <w:sz w:val="24"/>
                        </w:rPr>
                      </w:pPr>
                      <w:r w:rsidRPr="00561B17">
                        <w:rPr>
                          <w:rFonts w:cs="Arial"/>
                          <w:sz w:val="24"/>
                        </w:rPr>
                        <w:t>Passionate and Enthusiastic Data Analytics student with a strong interest in data visualization, statistical modelling, and business insights. Proficient in Python, SQL, and Excel, with a growing knowledge of Power BI. Seeking an opportunity to apply analytical skills in an internship or entry-level data role.</w:t>
                      </w:r>
                    </w:p>
                    <w:p w14:paraId="55459C39" w14:textId="77777777" w:rsidR="008D0D8B" w:rsidRPr="00561B17" w:rsidRDefault="008D0D8B" w:rsidP="008D0D8B">
                      <w:pPr>
                        <w:spacing w:line="360" w:lineRule="auto"/>
                        <w:jc w:val="both"/>
                        <w:rPr>
                          <w:rFonts w:cs="Arial"/>
                          <w:sz w:val="24"/>
                        </w:rPr>
                      </w:pPr>
                    </w:p>
                    <w:p w14:paraId="323C52BF" w14:textId="77777777" w:rsidR="0094256C" w:rsidRDefault="0094256C" w:rsidP="0094256C">
                      <w:pPr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71BEE374" w14:textId="5A843D2D" w:rsidR="0094256C" w:rsidRPr="008D0D8B" w:rsidRDefault="0094256C" w:rsidP="008D0D8B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561B17">
                        <w:rPr>
                          <w:rFonts w:ascii="Arial" w:hAnsi="Arial" w:cs="Arial"/>
                          <w:sz w:val="28"/>
                          <w:szCs w:val="28"/>
                        </w:rPr>
                        <w:t>EDUCATION</w:t>
                      </w:r>
                    </w:p>
                    <w:p w14:paraId="0D19257B" w14:textId="598A1966" w:rsidR="0094256C" w:rsidRPr="00561B17" w:rsidRDefault="0094256C" w:rsidP="0094256C">
                      <w:pPr>
                        <w:jc w:val="both"/>
                        <w:rPr>
                          <w:rFonts w:cs="Arial"/>
                          <w:sz w:val="24"/>
                        </w:rPr>
                      </w:pPr>
                      <w:r w:rsidRPr="00561B17">
                        <w:rPr>
                          <w:rFonts w:cs="Arial"/>
                          <w:sz w:val="24"/>
                        </w:rPr>
                        <w:t>Poorna Prajna PU, Bengaluru (PCMB)</w:t>
                      </w:r>
                      <w:r w:rsidRPr="00561B17">
                        <w:rPr>
                          <w:rFonts w:cs="Arial"/>
                          <w:sz w:val="24"/>
                        </w:rPr>
                        <w:tab/>
                      </w:r>
                      <w:r w:rsidR="00561B17" w:rsidRPr="00561B17">
                        <w:rPr>
                          <w:rFonts w:cs="Arial"/>
                          <w:sz w:val="24"/>
                        </w:rPr>
                        <w:tab/>
                      </w:r>
                      <w:r w:rsidRPr="00561B17">
                        <w:rPr>
                          <w:rFonts w:cs="Arial"/>
                          <w:sz w:val="24"/>
                        </w:rPr>
                        <w:t>2019-2021</w:t>
                      </w:r>
                    </w:p>
                    <w:p w14:paraId="16F0532C" w14:textId="7FCC95FA" w:rsidR="0094256C" w:rsidRDefault="0094256C" w:rsidP="0094256C">
                      <w:pPr>
                        <w:jc w:val="both"/>
                        <w:rPr>
                          <w:rFonts w:cs="Arial"/>
                          <w:sz w:val="24"/>
                        </w:rPr>
                      </w:pPr>
                      <w:r w:rsidRPr="00561B17">
                        <w:rPr>
                          <w:rFonts w:cs="Arial"/>
                          <w:sz w:val="24"/>
                        </w:rPr>
                        <w:t>Presidency University, B</w:t>
                      </w:r>
                      <w:r w:rsidR="00561B17" w:rsidRPr="00561B17">
                        <w:rPr>
                          <w:rFonts w:cs="Arial"/>
                          <w:sz w:val="24"/>
                        </w:rPr>
                        <w:t>e</w:t>
                      </w:r>
                      <w:r w:rsidRPr="00561B17">
                        <w:rPr>
                          <w:rFonts w:cs="Arial"/>
                          <w:sz w:val="24"/>
                        </w:rPr>
                        <w:t>ngaluru</w:t>
                      </w:r>
                      <w:r w:rsidR="00561B17" w:rsidRPr="00561B17">
                        <w:rPr>
                          <w:rFonts w:cs="Arial"/>
                          <w:sz w:val="24"/>
                        </w:rPr>
                        <w:t xml:space="preserve"> (</w:t>
                      </w:r>
                      <w:proofErr w:type="gramStart"/>
                      <w:r w:rsidR="00561B17" w:rsidRPr="00561B17">
                        <w:rPr>
                          <w:rFonts w:cs="Arial"/>
                          <w:sz w:val="24"/>
                        </w:rPr>
                        <w:t>B.Tech</w:t>
                      </w:r>
                      <w:proofErr w:type="gramEnd"/>
                      <w:r w:rsidR="00561B17" w:rsidRPr="00561B17">
                        <w:rPr>
                          <w:rFonts w:cs="Arial"/>
                          <w:sz w:val="24"/>
                        </w:rPr>
                        <w:t>)</w:t>
                      </w:r>
                      <w:r w:rsidRPr="00561B17">
                        <w:rPr>
                          <w:rFonts w:cs="Arial"/>
                          <w:sz w:val="24"/>
                        </w:rPr>
                        <w:tab/>
                      </w:r>
                      <w:r w:rsidR="00561B17" w:rsidRPr="00561B17">
                        <w:rPr>
                          <w:rFonts w:cs="Arial"/>
                          <w:sz w:val="24"/>
                        </w:rPr>
                        <w:t>2021-2025</w:t>
                      </w:r>
                    </w:p>
                    <w:p w14:paraId="62EFCC90" w14:textId="77777777" w:rsidR="008D0D8B" w:rsidRPr="00561B17" w:rsidRDefault="008D0D8B" w:rsidP="008D0D8B">
                      <w:pPr>
                        <w:spacing w:line="360" w:lineRule="auto"/>
                        <w:jc w:val="both"/>
                        <w:rPr>
                          <w:rFonts w:cs="Arial"/>
                          <w:sz w:val="24"/>
                        </w:rPr>
                      </w:pPr>
                    </w:p>
                    <w:p w14:paraId="05D7598E" w14:textId="77777777" w:rsidR="00561B17" w:rsidRDefault="00561B17" w:rsidP="0094256C">
                      <w:pPr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09A39FDE" w14:textId="6A87102B" w:rsidR="00561B17" w:rsidRPr="008D0D8B" w:rsidRDefault="00561B17" w:rsidP="008D0D8B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561B17">
                        <w:rPr>
                          <w:rFonts w:ascii="Arial" w:hAnsi="Arial" w:cs="Arial"/>
                          <w:sz w:val="28"/>
                          <w:szCs w:val="28"/>
                        </w:rPr>
                        <w:t>PROJECTS</w:t>
                      </w:r>
                    </w:p>
                    <w:p w14:paraId="5A17B897" w14:textId="77777777" w:rsidR="00561B17" w:rsidRPr="00561B17" w:rsidRDefault="00561B17" w:rsidP="00561B1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561B17">
                        <w:rPr>
                          <w:sz w:val="24"/>
                          <w:szCs w:val="24"/>
                        </w:rPr>
                        <w:t xml:space="preserve">Cloud storage using Raspberry Pi  </w:t>
                      </w:r>
                    </w:p>
                    <w:p w14:paraId="5B1168DF" w14:textId="5744E02F" w:rsidR="00561B17" w:rsidRPr="00561B17" w:rsidRDefault="00561B17" w:rsidP="00561B1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561B17">
                        <w:rPr>
                          <w:sz w:val="24"/>
                          <w:szCs w:val="24"/>
                        </w:rPr>
                        <w:t xml:space="preserve">RADAR system </w:t>
                      </w:r>
                      <w:r w:rsidR="008D0D8B">
                        <w:rPr>
                          <w:sz w:val="24"/>
                          <w:szCs w:val="24"/>
                        </w:rPr>
                        <w:t xml:space="preserve">using </w:t>
                      </w:r>
                      <w:r w:rsidRPr="00561B17">
                        <w:rPr>
                          <w:sz w:val="24"/>
                          <w:szCs w:val="24"/>
                        </w:rPr>
                        <w:t xml:space="preserve">Arduino and Ultra-sonic sensor  </w:t>
                      </w:r>
                    </w:p>
                    <w:p w14:paraId="45F1220E" w14:textId="77777777" w:rsidR="00561B17" w:rsidRPr="00561B17" w:rsidRDefault="00561B17" w:rsidP="00561B1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561B17">
                        <w:rPr>
                          <w:sz w:val="24"/>
                          <w:szCs w:val="24"/>
                        </w:rPr>
                        <w:t xml:space="preserve">Sentiment Analysis using DistilBERT - Developed a model for sentiment classification leveraging transformer-based NLP techniques. </w:t>
                      </w:r>
                    </w:p>
                    <w:p w14:paraId="721FEDF0" w14:textId="0DC94CB2" w:rsidR="008D0D8B" w:rsidRDefault="00561B17" w:rsidP="008D0D8B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561B17">
                        <w:rPr>
                          <w:sz w:val="24"/>
                          <w:szCs w:val="24"/>
                        </w:rPr>
                        <w:t>Inspection of Packed Cases – Applied Deep Learning, Machine Learning, and Data Analytics techniques to automate case inspection.</w:t>
                      </w:r>
                    </w:p>
                    <w:p w14:paraId="74C8C2BF" w14:textId="77777777" w:rsidR="008D0D8B" w:rsidRDefault="008D0D8B" w:rsidP="008D0D8B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sz w:val="24"/>
                          <w:szCs w:val="24"/>
                        </w:rPr>
                      </w:pPr>
                    </w:p>
                    <w:p w14:paraId="5859C577" w14:textId="3ECC2734" w:rsidR="008D0D8B" w:rsidRPr="008D0D8B" w:rsidRDefault="008D0D8B" w:rsidP="008D0D8B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line="240" w:lineRule="auto"/>
                        <w:ind w:left="360" w:hanging="360"/>
                        <w:rPr>
                          <w:sz w:val="24"/>
                          <w:szCs w:val="24"/>
                        </w:rPr>
                      </w:pPr>
                    </w:p>
                    <w:p w14:paraId="06EFAA60" w14:textId="78EC8582" w:rsidR="00561B17" w:rsidRDefault="00561B17" w:rsidP="00561B17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CERTIFICATIONS</w:t>
                      </w:r>
                    </w:p>
                    <w:p w14:paraId="683603A5" w14:textId="28E047F5" w:rsidR="00561B17" w:rsidRPr="00CD1A07" w:rsidRDefault="00561B17" w:rsidP="00CD1A0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CD1A07">
                        <w:rPr>
                          <w:sz w:val="24"/>
                          <w:szCs w:val="24"/>
                        </w:rPr>
                        <w:t xml:space="preserve">Data Processing and </w:t>
                      </w:r>
                      <w:r w:rsidR="00CD1A07" w:rsidRPr="00CD1A07">
                        <w:rPr>
                          <w:sz w:val="24"/>
                          <w:szCs w:val="24"/>
                        </w:rPr>
                        <w:t>Visualization</w:t>
                      </w:r>
                      <w:r w:rsidRPr="00CD1A07">
                        <w:rPr>
                          <w:sz w:val="24"/>
                          <w:szCs w:val="24"/>
                        </w:rPr>
                        <w:t xml:space="preserve"> in MathWorks</w:t>
                      </w:r>
                    </w:p>
                    <w:p w14:paraId="7B36BB09" w14:textId="1CC1B589" w:rsidR="00561B17" w:rsidRDefault="00561B17" w:rsidP="00CD1A0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CD1A07">
                        <w:rPr>
                          <w:sz w:val="24"/>
                          <w:szCs w:val="24"/>
                        </w:rPr>
                        <w:t xml:space="preserve">Data Science with Python </w:t>
                      </w:r>
                      <w:r w:rsidR="004E43D0">
                        <w:rPr>
                          <w:sz w:val="24"/>
                          <w:szCs w:val="24"/>
                        </w:rPr>
                        <w:t>at</w:t>
                      </w:r>
                      <w:r w:rsidRPr="00CD1A07">
                        <w:rPr>
                          <w:sz w:val="24"/>
                          <w:szCs w:val="24"/>
                        </w:rPr>
                        <w:t xml:space="preserve"> SimpliLearn</w:t>
                      </w:r>
                    </w:p>
                    <w:p w14:paraId="0B858443" w14:textId="116D79E5" w:rsidR="004E43D0" w:rsidRPr="00CD1A07" w:rsidRDefault="004E43D0" w:rsidP="00CD1A0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Machine Learning at SimpliLearn</w:t>
                      </w:r>
                    </w:p>
                    <w:p w14:paraId="7DB25043" w14:textId="5AAE5D97" w:rsidR="00561B17" w:rsidRPr="00CD1A07" w:rsidRDefault="00561B17" w:rsidP="00CD1A0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CD1A07">
                        <w:rPr>
                          <w:sz w:val="24"/>
                          <w:szCs w:val="24"/>
                        </w:rPr>
                        <w:t xml:space="preserve">Google Cloud Skills Boost course in Generative AI </w:t>
                      </w:r>
                    </w:p>
                    <w:p w14:paraId="3CBE0E41" w14:textId="6E494424" w:rsidR="00561B17" w:rsidRPr="00CD1A07" w:rsidRDefault="00561B17" w:rsidP="00CD1A0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CD1A07">
                        <w:rPr>
                          <w:sz w:val="24"/>
                          <w:szCs w:val="24"/>
                        </w:rPr>
                        <w:t>Ansible Essentials for Network Engineers</w:t>
                      </w:r>
                    </w:p>
                    <w:p w14:paraId="6235AD73" w14:textId="5AE40D7F" w:rsidR="00561B17" w:rsidRPr="00CD1A07" w:rsidRDefault="00561B17" w:rsidP="00CD1A07">
                      <w:pPr>
                        <w:pStyle w:val="ListBullet"/>
                        <w:rPr>
                          <w:sz w:val="24"/>
                          <w:szCs w:val="24"/>
                        </w:rPr>
                      </w:pPr>
                      <w:r w:rsidRPr="00CD1A07">
                        <w:rPr>
                          <w:sz w:val="24"/>
                          <w:szCs w:val="24"/>
                        </w:rPr>
                        <w:t>Advanced Excel using AI by Tutedude</w:t>
                      </w:r>
                      <w:r w:rsidR="00CD1A07" w:rsidRPr="00CD1A07">
                        <w:rPr>
                          <w:sz w:val="24"/>
                          <w:szCs w:val="24"/>
                        </w:rPr>
                        <w:t xml:space="preserve"> (Ongoing)</w:t>
                      </w:r>
                    </w:p>
                    <w:p w14:paraId="14815928" w14:textId="77777777" w:rsidR="00561B17" w:rsidRPr="00561B17" w:rsidRDefault="00561B17" w:rsidP="00561B17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1F3D21E2" w14:textId="77777777" w:rsidR="0094256C" w:rsidRDefault="0094256C" w:rsidP="0094256C">
                      <w:pPr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1558134A" w14:textId="77777777" w:rsidR="0094256C" w:rsidRPr="0094256C" w:rsidRDefault="0094256C" w:rsidP="0094256C">
                      <w:pPr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F83C97" w14:textId="5A87C3C3" w:rsidR="00FC7A12" w:rsidRDefault="008D0D8B" w:rsidP="0094256C">
      <w:pPr>
        <w:tabs>
          <w:tab w:val="left" w:pos="5966"/>
        </w:tabs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noProof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277599" wp14:editId="176D7735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2619375" cy="0"/>
                <wp:effectExtent l="0" t="0" r="0" b="0"/>
                <wp:wrapNone/>
                <wp:docPr id="115809440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09563" id="Straight Connector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45pt" to="206.2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FC7A12">
        <w:rPr>
          <w:rFonts w:ascii="Arial" w:hAnsi="Arial" w:cs="Arial"/>
          <w:color w:val="auto"/>
          <w:sz w:val="28"/>
          <w:szCs w:val="28"/>
        </w:rPr>
        <w:t>SKILLS</w:t>
      </w:r>
      <w:r w:rsidR="0094256C">
        <w:rPr>
          <w:rFonts w:ascii="Arial" w:hAnsi="Arial" w:cs="Arial"/>
          <w:color w:val="auto"/>
          <w:sz w:val="28"/>
          <w:szCs w:val="28"/>
        </w:rPr>
        <w:t xml:space="preserve">                                                        </w:t>
      </w:r>
      <w:r w:rsidR="0094256C">
        <w:rPr>
          <w:rFonts w:ascii="Arial" w:hAnsi="Arial" w:cs="Arial"/>
          <w:color w:val="auto"/>
          <w:sz w:val="28"/>
          <w:szCs w:val="28"/>
        </w:rPr>
        <w:tab/>
      </w:r>
    </w:p>
    <w:p w14:paraId="79509EAE" w14:textId="0E807905" w:rsidR="00FC7A12" w:rsidRPr="00561B17" w:rsidRDefault="00FC7A12" w:rsidP="00FC7A12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Python for Data Science</w:t>
      </w:r>
      <w:r w:rsidR="0094256C" w:rsidRPr="00561B17">
        <w:rPr>
          <w:rFonts w:cs="Arial"/>
          <w:sz w:val="24"/>
          <w:szCs w:val="24"/>
        </w:rPr>
        <w:t xml:space="preserve">    </w:t>
      </w:r>
    </w:p>
    <w:p w14:paraId="5DEC4490" w14:textId="79D0FDF8" w:rsidR="00FC7A12" w:rsidRPr="00561B17" w:rsidRDefault="00FC7A12" w:rsidP="00FC7A12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Advance Excel using AI</w:t>
      </w:r>
    </w:p>
    <w:p w14:paraId="0A929DF7" w14:textId="71D07C2B" w:rsidR="00FC7A12" w:rsidRPr="00561B17" w:rsidRDefault="00FC7A12" w:rsidP="00FC7A12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Deep Learning and Gen AI</w:t>
      </w:r>
    </w:p>
    <w:p w14:paraId="4905C70A" w14:textId="497BA558" w:rsidR="00FC7A12" w:rsidRPr="00561B17" w:rsidRDefault="00FC7A12" w:rsidP="00FC7A12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Beginners Power BI</w:t>
      </w:r>
    </w:p>
    <w:p w14:paraId="6CDD4D90" w14:textId="5B4DA1C6" w:rsidR="00FC7A12" w:rsidRPr="00561B17" w:rsidRDefault="00FC7A12" w:rsidP="00FC7A12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DBMS and SQL</w:t>
      </w:r>
    </w:p>
    <w:p w14:paraId="612A3110" w14:textId="34304447" w:rsidR="00FC7A12" w:rsidRDefault="00FC7A12" w:rsidP="00FC7A1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73AF3D47" w14:textId="337000F2" w:rsidR="0094256C" w:rsidRDefault="008D0D8B" w:rsidP="0094256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9EE787" wp14:editId="41BA45A5">
                <wp:simplePos x="0" y="0"/>
                <wp:positionH relativeFrom="margin">
                  <wp:align>left</wp:align>
                </wp:positionH>
                <wp:positionV relativeFrom="paragraph">
                  <wp:posOffset>200026</wp:posOffset>
                </wp:positionV>
                <wp:extent cx="2638425" cy="0"/>
                <wp:effectExtent l="0" t="0" r="0" b="0"/>
                <wp:wrapNone/>
                <wp:docPr id="176514664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8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02B56" id="Straight Connector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5pt" to="207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FC7A12">
        <w:rPr>
          <w:rFonts w:ascii="Arial" w:hAnsi="Arial" w:cs="Arial"/>
          <w:sz w:val="28"/>
          <w:szCs w:val="28"/>
        </w:rPr>
        <w:t>LANGUAGES</w:t>
      </w:r>
    </w:p>
    <w:p w14:paraId="0573D845" w14:textId="20234434" w:rsidR="00FC7A12" w:rsidRPr="00561B17" w:rsidRDefault="00FC7A12" w:rsidP="00FC7A12">
      <w:pPr>
        <w:pStyle w:val="ListBullet"/>
      </w:pPr>
      <w:r w:rsidRPr="00561B17">
        <w:rPr>
          <w:rFonts w:cs="Arial"/>
          <w:sz w:val="24"/>
          <w:szCs w:val="24"/>
        </w:rPr>
        <w:t>English</w:t>
      </w:r>
    </w:p>
    <w:p w14:paraId="4ED916CD" w14:textId="14BD6F40" w:rsidR="00FC7A12" w:rsidRPr="00561B17" w:rsidRDefault="00FC7A12" w:rsidP="00FC7A12">
      <w:pPr>
        <w:pStyle w:val="ListBullet"/>
      </w:pPr>
      <w:r w:rsidRPr="00561B17">
        <w:rPr>
          <w:rFonts w:cs="Arial"/>
          <w:sz w:val="24"/>
          <w:szCs w:val="24"/>
        </w:rPr>
        <w:t>Kannada</w:t>
      </w:r>
      <w:r w:rsidR="0094256C" w:rsidRPr="00561B17">
        <w:rPr>
          <w:rFonts w:cs="Arial"/>
          <w:sz w:val="24"/>
          <w:szCs w:val="24"/>
        </w:rPr>
        <w:tab/>
      </w:r>
      <w:r w:rsidR="0094256C" w:rsidRPr="00561B17">
        <w:rPr>
          <w:rFonts w:cs="Arial"/>
          <w:sz w:val="24"/>
          <w:szCs w:val="24"/>
        </w:rPr>
        <w:tab/>
        <w:t xml:space="preserve">   </w:t>
      </w:r>
    </w:p>
    <w:p w14:paraId="2D7592D9" w14:textId="743014D0" w:rsidR="00FC7A12" w:rsidRPr="00FC7A12" w:rsidRDefault="00FC7A12" w:rsidP="0094256C">
      <w:pPr>
        <w:pStyle w:val="ListBullet"/>
      </w:pPr>
      <w:r w:rsidRPr="00561B17">
        <w:rPr>
          <w:rFonts w:cs="Arial"/>
          <w:sz w:val="24"/>
          <w:szCs w:val="24"/>
        </w:rPr>
        <w:t>Hindi</w:t>
      </w:r>
      <w:r w:rsidR="0094256C">
        <w:rPr>
          <w:rFonts w:ascii="Arial" w:hAnsi="Arial" w:cs="Arial"/>
          <w:sz w:val="24"/>
          <w:szCs w:val="24"/>
        </w:rPr>
        <w:tab/>
      </w:r>
      <w:r w:rsidR="0094256C">
        <w:rPr>
          <w:rFonts w:ascii="Arial" w:hAnsi="Arial" w:cs="Arial"/>
          <w:sz w:val="24"/>
          <w:szCs w:val="24"/>
        </w:rPr>
        <w:tab/>
      </w:r>
      <w:r w:rsidR="0094256C">
        <w:rPr>
          <w:rFonts w:ascii="Arial" w:hAnsi="Arial" w:cs="Arial"/>
          <w:sz w:val="24"/>
          <w:szCs w:val="24"/>
        </w:rPr>
        <w:tab/>
      </w:r>
      <w:r w:rsidR="0094256C">
        <w:rPr>
          <w:rFonts w:ascii="Arial" w:hAnsi="Arial" w:cs="Arial"/>
          <w:sz w:val="24"/>
          <w:szCs w:val="24"/>
        </w:rPr>
        <w:tab/>
      </w:r>
      <w:r w:rsidR="0094256C">
        <w:rPr>
          <w:rFonts w:ascii="Arial" w:hAnsi="Arial" w:cs="Arial"/>
          <w:sz w:val="24"/>
          <w:szCs w:val="24"/>
        </w:rPr>
        <w:tab/>
      </w:r>
      <w:r w:rsidR="0094256C">
        <w:rPr>
          <w:rFonts w:ascii="Arial" w:hAnsi="Arial" w:cs="Arial"/>
          <w:sz w:val="24"/>
          <w:szCs w:val="24"/>
        </w:rPr>
        <w:tab/>
      </w:r>
    </w:p>
    <w:p w14:paraId="50B70088" w14:textId="01B92C67" w:rsidR="00FC7A12" w:rsidRDefault="00FC7A12" w:rsidP="00FC7A12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2895F9EE" w14:textId="0C983424" w:rsidR="00A93EC2" w:rsidRDefault="008D0D8B" w:rsidP="00FC7A12">
      <w:pPr>
        <w:pStyle w:val="ListBullet"/>
        <w:numPr>
          <w:ilvl w:val="0"/>
          <w:numId w:val="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CB2A1B" wp14:editId="04E0DC6A">
                <wp:simplePos x="0" y="0"/>
                <wp:positionH relativeFrom="margin">
                  <wp:align>left</wp:align>
                </wp:positionH>
                <wp:positionV relativeFrom="paragraph">
                  <wp:posOffset>199389</wp:posOffset>
                </wp:positionV>
                <wp:extent cx="2638425" cy="0"/>
                <wp:effectExtent l="0" t="0" r="0" b="0"/>
                <wp:wrapNone/>
                <wp:docPr id="164333160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8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E3433" id="Straight Connector 1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pt" to="207.7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4256C">
        <w:rPr>
          <w:rFonts w:ascii="Arial" w:hAnsi="Arial" w:cs="Arial"/>
          <w:sz w:val="28"/>
          <w:szCs w:val="28"/>
        </w:rPr>
        <w:t>HOBBIES</w:t>
      </w:r>
    </w:p>
    <w:p w14:paraId="0ABE4F6D" w14:textId="2558D82F" w:rsidR="0094256C" w:rsidRPr="00561B17" w:rsidRDefault="0094256C" w:rsidP="0094256C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Chess</w:t>
      </w:r>
    </w:p>
    <w:p w14:paraId="48AC596F" w14:textId="0B19D23E" w:rsidR="00FC7A12" w:rsidRDefault="0094256C" w:rsidP="008D0D8B">
      <w:pPr>
        <w:pStyle w:val="ListBullet"/>
        <w:rPr>
          <w:rFonts w:cs="Arial"/>
          <w:sz w:val="24"/>
          <w:szCs w:val="24"/>
        </w:rPr>
      </w:pPr>
      <w:r w:rsidRPr="00561B17">
        <w:rPr>
          <w:rFonts w:cs="Arial"/>
          <w:sz w:val="24"/>
          <w:szCs w:val="24"/>
        </w:rPr>
        <w:t>Football</w:t>
      </w:r>
    </w:p>
    <w:p w14:paraId="18C2362A" w14:textId="7DD01DE3" w:rsidR="008D0D8B" w:rsidRPr="008D0D8B" w:rsidRDefault="008D0D8B" w:rsidP="008D0D8B">
      <w:pPr>
        <w:pStyle w:val="ListBullet"/>
        <w:numPr>
          <w:ilvl w:val="0"/>
          <w:numId w:val="0"/>
        </w:numPr>
        <w:rPr>
          <w:rFonts w:cs="Arial"/>
          <w:sz w:val="24"/>
          <w:szCs w:val="24"/>
        </w:rPr>
      </w:pPr>
    </w:p>
    <w:p w14:paraId="430C477A" w14:textId="3B129616" w:rsidR="00CD1A07" w:rsidRDefault="008D0D8B" w:rsidP="00CD1A07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DE8CEC" wp14:editId="0DAFC13B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2628900" cy="0"/>
                <wp:effectExtent l="0" t="0" r="0" b="0"/>
                <wp:wrapNone/>
                <wp:docPr id="158466614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D9BDF" id="Straight Connector 1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6pt" to="207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D1A07">
        <w:rPr>
          <w:rFonts w:ascii="Arial" w:hAnsi="Arial" w:cs="Arial"/>
          <w:sz w:val="28"/>
          <w:szCs w:val="28"/>
        </w:rPr>
        <w:t>INTERNSHIP</w:t>
      </w:r>
    </w:p>
    <w:p w14:paraId="2B89C1F6" w14:textId="3D85E773" w:rsidR="00CD1A07" w:rsidRPr="00CD1A07" w:rsidRDefault="00CD1A07" w:rsidP="00CD1A07">
      <w:pPr>
        <w:rPr>
          <w:sz w:val="24"/>
        </w:rPr>
      </w:pPr>
      <w:r w:rsidRPr="00CD1A07">
        <w:rPr>
          <w:sz w:val="24"/>
        </w:rPr>
        <w:t>No formal internship experience,</w:t>
      </w:r>
    </w:p>
    <w:p w14:paraId="5EE2CDB0" w14:textId="544D1613" w:rsidR="00CD1A07" w:rsidRPr="00CD1A07" w:rsidRDefault="00CD1A07" w:rsidP="00CD1A07">
      <w:pPr>
        <w:rPr>
          <w:sz w:val="24"/>
        </w:rPr>
      </w:pPr>
      <w:r>
        <w:rPr>
          <w:sz w:val="24"/>
        </w:rPr>
        <w:t>b</w:t>
      </w:r>
      <w:r w:rsidRPr="00CD1A07">
        <w:rPr>
          <w:sz w:val="24"/>
        </w:rPr>
        <w:t xml:space="preserve">ut </w:t>
      </w:r>
      <w:r>
        <w:rPr>
          <w:sz w:val="24"/>
        </w:rPr>
        <w:t>c</w:t>
      </w:r>
      <w:r w:rsidRPr="00CD1A07">
        <w:rPr>
          <w:sz w:val="24"/>
        </w:rPr>
        <w:t xml:space="preserve">urrently enhancing knowledge </w:t>
      </w:r>
    </w:p>
    <w:p w14:paraId="3DF9B22D" w14:textId="77777777" w:rsidR="00CD1A07" w:rsidRPr="00CD1A07" w:rsidRDefault="00CD1A07" w:rsidP="00CD1A07">
      <w:pPr>
        <w:rPr>
          <w:sz w:val="24"/>
        </w:rPr>
      </w:pPr>
      <w:r w:rsidRPr="00CD1A07">
        <w:rPr>
          <w:sz w:val="24"/>
        </w:rPr>
        <w:t xml:space="preserve">through hands-on projects and </w:t>
      </w:r>
    </w:p>
    <w:p w14:paraId="2F354F00" w14:textId="77777777" w:rsidR="00CD1A07" w:rsidRPr="00CD1A07" w:rsidRDefault="00CD1A07" w:rsidP="00CD1A07">
      <w:pPr>
        <w:rPr>
          <w:sz w:val="24"/>
        </w:rPr>
      </w:pPr>
      <w:r w:rsidRPr="00CD1A07">
        <w:rPr>
          <w:sz w:val="24"/>
        </w:rPr>
        <w:t>coursework in data analytics and</w:t>
      </w:r>
    </w:p>
    <w:p w14:paraId="45B74C90" w14:textId="483A78EE" w:rsidR="00CD1A07" w:rsidRDefault="00CD1A07" w:rsidP="00CD1A07">
      <w:pPr>
        <w:rPr>
          <w:sz w:val="24"/>
        </w:rPr>
      </w:pPr>
      <w:r w:rsidRPr="00CD1A07">
        <w:rPr>
          <w:sz w:val="24"/>
        </w:rPr>
        <w:t>data visualization</w:t>
      </w:r>
      <w:r>
        <w:rPr>
          <w:sz w:val="24"/>
        </w:rPr>
        <w:t xml:space="preserve"> at IVY Pro School</w:t>
      </w:r>
    </w:p>
    <w:p w14:paraId="1A010E6E" w14:textId="2F4319A9" w:rsidR="00CD1A07" w:rsidRDefault="00CD1A07" w:rsidP="00CD1A07">
      <w:pPr>
        <w:rPr>
          <w:sz w:val="24"/>
        </w:rPr>
      </w:pPr>
      <w:r>
        <w:rPr>
          <w:sz w:val="24"/>
        </w:rPr>
        <w:t>Institute.</w:t>
      </w:r>
    </w:p>
    <w:p w14:paraId="64660D39" w14:textId="7FC41AE1" w:rsidR="00CD1A07" w:rsidRDefault="00CD1A07" w:rsidP="00CD1A07">
      <w:pPr>
        <w:rPr>
          <w:sz w:val="24"/>
        </w:rPr>
      </w:pPr>
    </w:p>
    <w:p w14:paraId="031B549D" w14:textId="4FB9163C" w:rsidR="00CD1A07" w:rsidRDefault="008D0D8B" w:rsidP="008D0D8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29BABB" wp14:editId="2DBC6A08">
                <wp:simplePos x="0" y="0"/>
                <wp:positionH relativeFrom="margin">
                  <wp:align>left</wp:align>
                </wp:positionH>
                <wp:positionV relativeFrom="paragraph">
                  <wp:posOffset>220980</wp:posOffset>
                </wp:positionV>
                <wp:extent cx="2619375" cy="0"/>
                <wp:effectExtent l="0" t="0" r="0" b="0"/>
                <wp:wrapNone/>
                <wp:docPr id="45105753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3D8B4" id="Straight Connector 1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4pt" to="206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D1A07">
        <w:rPr>
          <w:rFonts w:ascii="Arial" w:hAnsi="Arial" w:cs="Arial"/>
          <w:sz w:val="28"/>
          <w:szCs w:val="28"/>
        </w:rPr>
        <w:t>ACADEMIC INTEREST</w:t>
      </w:r>
    </w:p>
    <w:p w14:paraId="2E020FB1" w14:textId="6DA49D41" w:rsidR="008D0D8B" w:rsidRPr="008D0D8B" w:rsidRDefault="008D0D8B" w:rsidP="008D0D8B">
      <w:pPr>
        <w:rPr>
          <w:rFonts w:cs="Arial"/>
          <w:sz w:val="24"/>
        </w:rPr>
      </w:pPr>
      <w:r w:rsidRPr="008D0D8B">
        <w:rPr>
          <w:rFonts w:cs="Arial"/>
          <w:sz w:val="24"/>
        </w:rPr>
        <w:t>Actively pursuing advanced studies</w:t>
      </w:r>
    </w:p>
    <w:p w14:paraId="74C5A1F8" w14:textId="77777777" w:rsidR="008D0D8B" w:rsidRDefault="008D0D8B" w:rsidP="008D0D8B">
      <w:pPr>
        <w:rPr>
          <w:rFonts w:cs="Arial"/>
          <w:sz w:val="24"/>
        </w:rPr>
      </w:pPr>
      <w:r w:rsidRPr="008D0D8B">
        <w:rPr>
          <w:rFonts w:cs="Arial"/>
          <w:sz w:val="24"/>
        </w:rPr>
        <w:t>in AI, Machine Learning, Deep</w:t>
      </w:r>
    </w:p>
    <w:p w14:paraId="7AF3B34D" w14:textId="5F31C910" w:rsidR="008D0D8B" w:rsidRDefault="008D0D8B" w:rsidP="008D0D8B">
      <w:pPr>
        <w:rPr>
          <w:rFonts w:cs="Arial"/>
          <w:sz w:val="24"/>
        </w:rPr>
      </w:pPr>
      <w:r w:rsidRPr="008D0D8B">
        <w:rPr>
          <w:rFonts w:cs="Arial"/>
          <w:sz w:val="24"/>
        </w:rPr>
        <w:t>Learning and Data Analytics.</w:t>
      </w:r>
    </w:p>
    <w:p w14:paraId="04E23285" w14:textId="77777777" w:rsidR="008D0D8B" w:rsidRDefault="008D0D8B" w:rsidP="008D0D8B">
      <w:pPr>
        <w:rPr>
          <w:rFonts w:cs="Arial"/>
          <w:sz w:val="24"/>
        </w:rPr>
      </w:pPr>
      <w:r w:rsidRPr="008D0D8B">
        <w:rPr>
          <w:rFonts w:cs="Arial"/>
          <w:sz w:val="24"/>
        </w:rPr>
        <w:t>Focused on developing expertise</w:t>
      </w:r>
    </w:p>
    <w:p w14:paraId="11E63D39" w14:textId="13FB4DCC" w:rsidR="008D0D8B" w:rsidRDefault="008D0D8B" w:rsidP="008D0D8B">
      <w:pPr>
        <w:rPr>
          <w:rFonts w:cs="Arial"/>
          <w:sz w:val="24"/>
        </w:rPr>
      </w:pPr>
      <w:r>
        <w:rPr>
          <w:rFonts w:cs="Arial"/>
          <w:sz w:val="24"/>
        </w:rPr>
        <w:t>i</w:t>
      </w:r>
      <w:r w:rsidRPr="008D0D8B">
        <w:rPr>
          <w:rFonts w:cs="Arial"/>
          <w:sz w:val="24"/>
        </w:rPr>
        <w:t>n Data Science</w:t>
      </w:r>
      <w:r>
        <w:rPr>
          <w:rFonts w:cs="Arial"/>
          <w:sz w:val="24"/>
        </w:rPr>
        <w:t xml:space="preserve"> </w:t>
      </w:r>
      <w:r w:rsidRPr="008D0D8B">
        <w:rPr>
          <w:rFonts w:cs="Arial"/>
          <w:sz w:val="24"/>
        </w:rPr>
        <w:t>workflows,</w:t>
      </w:r>
    </w:p>
    <w:p w14:paraId="6D1812DF" w14:textId="2AE43C90" w:rsidR="008D0D8B" w:rsidRDefault="008D0D8B" w:rsidP="008D0D8B">
      <w:pPr>
        <w:rPr>
          <w:rFonts w:cs="Arial"/>
          <w:sz w:val="24"/>
        </w:rPr>
      </w:pPr>
      <w:r w:rsidRPr="008D0D8B">
        <w:rPr>
          <w:rFonts w:cs="Arial"/>
          <w:sz w:val="24"/>
        </w:rPr>
        <w:t>SQL databases, and practical</w:t>
      </w:r>
    </w:p>
    <w:p w14:paraId="79D3640D" w14:textId="2621787D" w:rsidR="00CD1A07" w:rsidRPr="00CD1A07" w:rsidRDefault="008D0D8B" w:rsidP="008D0D8B">
      <w:pPr>
        <w:rPr>
          <w:rFonts w:cs="Arial"/>
          <w:sz w:val="24"/>
        </w:rPr>
      </w:pPr>
      <w:r w:rsidRPr="008D0D8B">
        <w:rPr>
          <w:rFonts w:cs="Arial"/>
          <w:sz w:val="24"/>
        </w:rPr>
        <w:t>AI applications.</w:t>
      </w:r>
    </w:p>
    <w:sectPr w:rsidR="00CD1A07" w:rsidRPr="00CD1A07" w:rsidSect="00A46027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B530" w14:textId="77777777" w:rsidR="00471983" w:rsidRDefault="00471983" w:rsidP="00AA35A8">
      <w:pPr>
        <w:spacing w:line="240" w:lineRule="auto"/>
      </w:pPr>
      <w:r>
        <w:separator/>
      </w:r>
    </w:p>
  </w:endnote>
  <w:endnote w:type="continuationSeparator" w:id="0">
    <w:p w14:paraId="442C9295" w14:textId="77777777" w:rsidR="00471983" w:rsidRDefault="00471983" w:rsidP="00AA35A8">
      <w:pPr>
        <w:spacing w:line="240" w:lineRule="auto"/>
      </w:pPr>
      <w:r>
        <w:continuationSeparator/>
      </w:r>
    </w:p>
  </w:endnote>
  <w:endnote w:type="continuationNotice" w:id="1">
    <w:p w14:paraId="0D810A7C" w14:textId="77777777" w:rsidR="00471983" w:rsidRDefault="0047198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02445" w14:textId="77777777" w:rsidR="00471983" w:rsidRDefault="00471983" w:rsidP="00AA35A8">
      <w:pPr>
        <w:spacing w:line="240" w:lineRule="auto"/>
      </w:pPr>
      <w:r>
        <w:separator/>
      </w:r>
    </w:p>
  </w:footnote>
  <w:footnote w:type="continuationSeparator" w:id="0">
    <w:p w14:paraId="300CD4FD" w14:textId="77777777" w:rsidR="00471983" w:rsidRDefault="00471983" w:rsidP="00AA35A8">
      <w:pPr>
        <w:spacing w:line="240" w:lineRule="auto"/>
      </w:pPr>
      <w:r>
        <w:continuationSeparator/>
      </w:r>
    </w:p>
  </w:footnote>
  <w:footnote w:type="continuationNotice" w:id="1">
    <w:p w14:paraId="60C1A959" w14:textId="77777777" w:rsidR="00471983" w:rsidRDefault="0047198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7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32C"/>
    <w:multiLevelType w:val="hybridMultilevel"/>
    <w:tmpl w:val="5934B340"/>
    <w:lvl w:ilvl="0" w:tplc="BA98E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B732E"/>
    <w:multiLevelType w:val="hybridMultilevel"/>
    <w:tmpl w:val="FD2E93BE"/>
    <w:lvl w:ilvl="0" w:tplc="BA98E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13C25"/>
    <w:multiLevelType w:val="hybridMultilevel"/>
    <w:tmpl w:val="263C2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5251E"/>
    <w:multiLevelType w:val="multilevel"/>
    <w:tmpl w:val="4B6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E6C3A"/>
    <w:multiLevelType w:val="hybridMultilevel"/>
    <w:tmpl w:val="76DA10CE"/>
    <w:lvl w:ilvl="0" w:tplc="BA98E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6313D"/>
    <w:multiLevelType w:val="hybridMultilevel"/>
    <w:tmpl w:val="6C9AB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00F9A"/>
    <w:multiLevelType w:val="hybridMultilevel"/>
    <w:tmpl w:val="54D83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14"/>
  </w:num>
  <w:num w:numId="3" w16cid:durableId="1774394388">
    <w:abstractNumId w:val="5"/>
  </w:num>
  <w:num w:numId="4" w16cid:durableId="2058429382">
    <w:abstractNumId w:val="6"/>
  </w:num>
  <w:num w:numId="5" w16cid:durableId="537013467">
    <w:abstractNumId w:val="4"/>
  </w:num>
  <w:num w:numId="6" w16cid:durableId="1832286735">
    <w:abstractNumId w:val="9"/>
  </w:num>
  <w:num w:numId="7" w16cid:durableId="909921174">
    <w:abstractNumId w:val="0"/>
  </w:num>
  <w:num w:numId="8" w16cid:durableId="1533300515">
    <w:abstractNumId w:val="12"/>
  </w:num>
  <w:num w:numId="9" w16cid:durableId="427428362">
    <w:abstractNumId w:val="11"/>
  </w:num>
  <w:num w:numId="10" w16cid:durableId="2128770186">
    <w:abstractNumId w:val="3"/>
  </w:num>
  <w:num w:numId="11" w16cid:durableId="1728186973">
    <w:abstractNumId w:val="7"/>
  </w:num>
  <w:num w:numId="12" w16cid:durableId="1350913426">
    <w:abstractNumId w:val="2"/>
  </w:num>
  <w:num w:numId="13" w16cid:durableId="1239439937">
    <w:abstractNumId w:val="10"/>
  </w:num>
  <w:num w:numId="14" w16cid:durableId="600647454">
    <w:abstractNumId w:val="13"/>
  </w:num>
  <w:num w:numId="15" w16cid:durableId="1653178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7A"/>
    <w:rsid w:val="0000752A"/>
    <w:rsid w:val="000108D2"/>
    <w:rsid w:val="00016465"/>
    <w:rsid w:val="000176BD"/>
    <w:rsid w:val="00020833"/>
    <w:rsid w:val="00020BEB"/>
    <w:rsid w:val="00033263"/>
    <w:rsid w:val="000334C1"/>
    <w:rsid w:val="000501F2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85BBC"/>
    <w:rsid w:val="00194704"/>
    <w:rsid w:val="001B04D0"/>
    <w:rsid w:val="001B160B"/>
    <w:rsid w:val="001E267E"/>
    <w:rsid w:val="00203213"/>
    <w:rsid w:val="002236D5"/>
    <w:rsid w:val="0023757B"/>
    <w:rsid w:val="00243756"/>
    <w:rsid w:val="00253CBD"/>
    <w:rsid w:val="00257656"/>
    <w:rsid w:val="0027193E"/>
    <w:rsid w:val="0028387A"/>
    <w:rsid w:val="002A7891"/>
    <w:rsid w:val="002C4E0C"/>
    <w:rsid w:val="002D0D30"/>
    <w:rsid w:val="002D178C"/>
    <w:rsid w:val="002E7306"/>
    <w:rsid w:val="00331DCE"/>
    <w:rsid w:val="00334FEA"/>
    <w:rsid w:val="00343C48"/>
    <w:rsid w:val="00346459"/>
    <w:rsid w:val="003514CA"/>
    <w:rsid w:val="00352A17"/>
    <w:rsid w:val="00356AB0"/>
    <w:rsid w:val="003877F8"/>
    <w:rsid w:val="003904BF"/>
    <w:rsid w:val="00391BEA"/>
    <w:rsid w:val="00394F8C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1983"/>
    <w:rsid w:val="00476CD2"/>
    <w:rsid w:val="004936B2"/>
    <w:rsid w:val="004A28EA"/>
    <w:rsid w:val="004D5532"/>
    <w:rsid w:val="004D689F"/>
    <w:rsid w:val="004E43D0"/>
    <w:rsid w:val="005138CD"/>
    <w:rsid w:val="00524297"/>
    <w:rsid w:val="005273AD"/>
    <w:rsid w:val="00537559"/>
    <w:rsid w:val="00552CAA"/>
    <w:rsid w:val="00561B17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0D8B"/>
    <w:rsid w:val="008D5253"/>
    <w:rsid w:val="008F180B"/>
    <w:rsid w:val="008F48B9"/>
    <w:rsid w:val="009049BC"/>
    <w:rsid w:val="009056FB"/>
    <w:rsid w:val="00910B68"/>
    <w:rsid w:val="00913025"/>
    <w:rsid w:val="009230A7"/>
    <w:rsid w:val="00933EF6"/>
    <w:rsid w:val="0094256C"/>
    <w:rsid w:val="009529EB"/>
    <w:rsid w:val="00973FF7"/>
    <w:rsid w:val="00975E79"/>
    <w:rsid w:val="009805B1"/>
    <w:rsid w:val="009B4B3C"/>
    <w:rsid w:val="009B55A3"/>
    <w:rsid w:val="009D646A"/>
    <w:rsid w:val="00A46027"/>
    <w:rsid w:val="00A633B0"/>
    <w:rsid w:val="00A82BE7"/>
    <w:rsid w:val="00A90A97"/>
    <w:rsid w:val="00A93EC2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4EBC"/>
    <w:rsid w:val="00C163A1"/>
    <w:rsid w:val="00C62E97"/>
    <w:rsid w:val="00C822BF"/>
    <w:rsid w:val="00C90004"/>
    <w:rsid w:val="00CA07A7"/>
    <w:rsid w:val="00CA61BE"/>
    <w:rsid w:val="00CB1800"/>
    <w:rsid w:val="00CB3E40"/>
    <w:rsid w:val="00CD1A07"/>
    <w:rsid w:val="00CF22B3"/>
    <w:rsid w:val="00CF2BE7"/>
    <w:rsid w:val="00D00780"/>
    <w:rsid w:val="00D00CD9"/>
    <w:rsid w:val="00D15AAE"/>
    <w:rsid w:val="00D22971"/>
    <w:rsid w:val="00D323D7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C7A12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BFBCC"/>
  <w15:chartTrackingRefBased/>
  <w15:docId w15:val="{74D2CD98-4157-43BA-B0EB-BDA321EF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346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bhuvan-bd-408440311?utm_source=share&amp;utm_campaign=share_via&amp;utm_content=profile&amp;utm_medium=android_ap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BHUVANB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dbhuvan10803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j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2F2F2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176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BD</dc:creator>
  <cp:keywords/>
  <dc:description/>
  <cp:lastModifiedBy>Bhuvan BD</cp:lastModifiedBy>
  <cp:revision>5</cp:revision>
  <cp:lastPrinted>2025-10-16T09:57:00Z</cp:lastPrinted>
  <dcterms:created xsi:type="dcterms:W3CDTF">2025-10-16T05:51:00Z</dcterms:created>
  <dcterms:modified xsi:type="dcterms:W3CDTF">2025-10-16T10:04:00Z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